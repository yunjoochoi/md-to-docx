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2"/>
      </w:pPr>
      <w:r>
        <w:t>![Image]((주)한주 잉여증기 수급 계약서/page_0001/pictures_0.png)</w:t>
      </w:r>
    </w:p>
    <w:p>
      <w:pPr>
        <w:pStyle w:val="a2"/>
      </w:pPr>
      <w:r>
        <w:t>![Image]((주)한주 잉여증기 수급 계약서/page_0002/pictures_1.png)</w:t>
      </w:r>
    </w:p>
    <w:p>
      <w:pPr>
        <w:pStyle w:val="a2"/>
      </w:pPr>
      <w:r>
        <w:t>![Image]((주)한주 잉여증기 수급 계약서/page_0002/pictures_2.png)</w:t>
      </w:r>
    </w:p>
    <w:p>
      <w:pPr>
        <w:pStyle w:val="a2"/>
      </w:pPr>
      <w:r>
        <w:t>![Image]((주)한주 잉여증기 수급 계약서/page_0002/pictures_3.png)</w:t>
      </w:r>
    </w:p>
    <w:p>
      <w:pPr>
        <w:pStyle w:val="a2"/>
      </w:pPr>
      <w:r>
        <w:t>![Image]((주)한주 잉여증기 수급 계약서/page_0003/pictures_4.png)</w:t>
      </w:r>
    </w:p>
    <w:p>
      <w:pPr>
        <w:pStyle w:val="a2"/>
      </w:pPr>
      <w:r>
        <w:t>![Image]((주)한주 잉여증기 수급 계약서/page_0003/pictures_5.png)</w:t>
      </w:r>
    </w:p>
    <w:p>
      <w:pPr>
        <w:pStyle w:val="a2"/>
      </w:pPr>
      <w:r>
        <w:t>![Image]((주)한주 잉여증기 수급 계약서/page_0003/pictures_6.png)</w:t>
      </w:r>
    </w:p>
    <w:p>
      <w:pPr>
        <w:pStyle w:val="a2"/>
      </w:pPr>
      <w:r>
        <w:t>![Image]((주)한주 잉여증기 수급 계약서/page_0004/pictures_7.png)</w:t>
      </w:r>
    </w:p>
    <w:p>
      <w:pPr>
        <w:pStyle w:val="a2"/>
      </w:pPr>
      <w:r>
        <w:t>![Image]((주)한주 잉여증기 수급 계약서/page_0004/pictures_8.png)</w:t>
      </w:r>
    </w:p>
    <w:p>
      <w:pPr>
        <w:pStyle w:val="a2"/>
      </w:pPr>
      <w:r>
        <w:t>![Image]((주)한주 잉여증기 수급 계약서/page_0005/pictures_9.png)</w:t>
      </w:r>
    </w:p>
    <w:p>
      <w:pPr>
        <w:pStyle w:val="a2"/>
      </w:pPr>
      <w:r>
        <w:t>![Image]((주)한주 잉여증기 수급 계약서/page_0005/pictures_10.png)</w:t>
      </w:r>
    </w:p>
    <w:p>
      <w:pPr>
        <w:pStyle w:val="a2"/>
      </w:pPr>
      <w:r>
        <w:t>![Image]((주)한주 잉여증기 수급 계약서/page_0006/pictures_11.png)</w:t>
      </w:r>
    </w:p>
    <w:p>
      <w:pPr>
        <w:pStyle w:val="a2"/>
      </w:pPr>
      <w:r>
        <w:t>![Image]((주)한주 잉여증기 수급 계약서/page_0006/pictures_12.png)</w:t>
      </w:r>
    </w:p>
    <w:p>
      <w:pPr>
        <w:pStyle w:val="a2"/>
      </w:pPr>
      <w:r>
        <w:t>![Image]((주)한주 잉여증기 수급 계약서/page_0006/pictures_13.png)</w:t>
      </w:r>
    </w:p>
    <w:p>
      <w:pPr>
        <w:pStyle w:val="a2"/>
      </w:pPr>
      <w:r>
        <w:t>![Image]((주)한주 잉여증기 수급 계약서/page_0007/pictures_14.png)</w:t>
      </w:r>
    </w:p>
    <w:p>
      <w:pPr>
        <w:pStyle w:val="a2"/>
      </w:pPr>
      <w:r>
        <w:t>![Image]((주)한주 잉여증기 수급 계약서/page_0007/pictures_15.png)</w:t>
      </w:r>
    </w:p>
    <w:p>
      <w:pPr>
        <w:pStyle w:val="a2"/>
      </w:pPr>
      <w:r>
        <w:t>![Image]((주)한주 잉여증기 수급 계약서/page_0007/pictures_16.png)</w:t>
      </w:r>
    </w:p>
    <w:p>
      <w:pPr>
        <w:pStyle w:val="a2"/>
      </w:pPr>
      <w:r>
        <w:t>![Image]((주)한주 잉여증기 수급 계약서/page_0007/pictures_17.png)</w:t>
      </w:r>
    </w:p>
    <w:p>
      <w:pPr>
        <w:pStyle w:val="a2"/>
      </w:pPr>
      <w:r>
        <w:t>![Image]((주)한주 잉여증기 수급 계약서/page_0007/pictures_18.png)</w:t>
      </w:r>
    </w:p>
    <w:p>
      <w:pPr>
        <w:pStyle w:val="a2"/>
      </w:pPr>
      <w:r>
        <w:t>![Image]((주)한주 잉여증기 수급 계약서/page_0008/pictures_19.png)</w:t>
      </w:r>
    </w:p>
    <w:p>
      <w:pPr>
        <w:pStyle w:val="a2"/>
      </w:pPr>
      <w:r>
        <w:t>![Image]((주)한주 잉여증기 수급 계약서/page_0008/pictures_20.png)</w:t>
      </w:r>
    </w:p>
    <w:p>
      <w:pPr>
        <w:pStyle w:val="a2"/>
      </w:pPr>
      <w:r>
        <w:t>![Image]((주)한주 잉여증기 수급 계약서/page_0008/pictures_21.png)</w:t>
      </w:r>
    </w:p>
    <w:p>
      <w:pPr>
        <w:pStyle w:val="a2"/>
      </w:pPr>
      <w:r>
        <w:t>![Image]((주)한주 잉여증기 수급 계약서/page_0009/pictures_22.png)</w:t>
      </w:r>
    </w:p>
    <w:p>
      <w:pPr>
        <w:pStyle w:val="a2"/>
      </w:pPr>
      <w:r>
        <w:t>![Image]((주)한주 잉여증기 수급 계약서/page_0009/pictures_23.png)</w:t>
      </w:r>
    </w:p>
    <w:p>
      <w:pPr>
        <w:pStyle w:val="a2"/>
      </w:pPr>
      <w:r>
        <w:t>![Image]((주)한주 잉여증기 수급 계약서/page_0009/pictures_24.png)</w:t>
      </w:r>
    </w:p>
    <w:p>
      <w:pPr>
        <w:pStyle w:val="a2"/>
      </w:pPr>
      <w:r>
        <w:t>![Image]((주)한주 잉여증기 수급 계약서/page_0010/pictures_25.png)</w:t>
      </w:r>
    </w:p>
    <w:p>
      <w:pPr>
        <w:pStyle w:val="a2"/>
      </w:pPr>
      <w:r>
        <w:t>![Image]((주)한주 잉여증기 수급 계약서/page_0010/pictures_26.png)</w:t>
      </w:r>
    </w:p>
    <w:p>
      <w:pPr>
        <w:pStyle w:val="a2"/>
      </w:pPr>
      <w:r>
        <w:t>![Image]((주)한주 잉여증기 수급 계약서/page_0010/pictures_27.png)</w:t>
      </w:r>
    </w:p>
    <w:p>
      <w:pPr>
        <w:pStyle w:val="a2"/>
      </w:pPr>
      <w:r>
        <w:t>![Image]((주)한주 잉여증기 수급 계약서/page_0010/pictures_28.png)</w:t>
      </w:r>
    </w:p>
    <w:p>
      <w:pPr>
        <w:pStyle w:val="a2"/>
      </w:pPr>
      <w:r>
        <w:t>![Image]((주)한주 잉여증기 수급 계약서/page_0010/pictures_29.png)</w:t>
      </w:r>
    </w:p>
    <w:p>
      <w:pPr>
        <w:pStyle w:val="a2"/>
      </w:pPr>
      <w:r>
        <w:t>![Image]((주)한주 잉여증기 수급 계약서/page_0010/pictures_30.png)</w:t>
      </w:r>
    </w:p>
    <w:p>
      <w:pPr>
        <w:pStyle w:val="a2"/>
      </w:pPr>
      <w:r>
        <w:t>![Image]((주)한주 잉여증기 수급 계약서/page_0011/pictures_31.png)</w:t>
      </w:r>
    </w:p>
    <w:p>
      <w:pPr>
        <w:pStyle w:val="a2"/>
      </w:pPr>
      <w:r>
        <w:t>![Image]((주)한주 잉여증기 수급 계약서/page_0011/pictures_32.png)</w:t>
      </w:r>
    </w:p>
    <w:p>
      <w:pPr>
        <w:pStyle w:val="a2"/>
      </w:pPr>
      <w:r>
        <w:t>![Image]((주)한주 잉여증기 수급 계약서/page_0011/pictures_33.png)</w:t>
      </w:r>
    </w:p>
    <w:p>
      <w:pPr>
        <w:pStyle w:val="a2"/>
      </w:pPr>
      <w:r>
        <w:t>![Image]((주)한주 잉여증기 수급 계약서/page_0011/pictures_34.png)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